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</w:pPr>
      <w:bookmarkStart w:id="0" w:name="OLE_LINK1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>Steps</w:t>
      </w:r>
      <w:bookmarkEnd w:id="0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to add a library file</w:t>
      </w:r>
    </w:p>
    <w:p>
      <w:pPr>
        <w:jc w:val="left"/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olor w:val="FF0000"/>
          <w:spacing w:val="0"/>
          <w:sz w:val="24"/>
          <w:szCs w:val="24"/>
          <w:shd w:val="clear" w:fill="FFFFFF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ote:Before you compile the code, you must look at this 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</w:rPr>
        <w:t>teps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e need to add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Mirf file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,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as shown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the figure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below.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3675" cy="678180"/>
            <wp:effectExtent l="0" t="0" r="317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You need to find the installation path of Arduino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.(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just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for example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This is my Arduino installation path.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687445" cy="2736850"/>
            <wp:effectExtent l="0" t="0" r="8255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copy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this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file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into the libraries folder in the Ardunio installation path.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/>
        </w:rPr>
      </w:pPr>
      <w:r>
        <w:drawing>
          <wp:inline distT="0" distB="0" distL="114300" distR="114300">
            <wp:extent cx="3950970" cy="3495675"/>
            <wp:effectExtent l="0" t="0" r="1143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4.You need to open Arduino IDE and click 【Sketch】---【Import library】---【Add library】.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576320" cy="3227705"/>
            <wp:effectExtent l="0" t="0" r="508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5.You need to add 【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Adafruit-PWM-Servo-Driver-Library-master】 and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to here. </w:t>
      </w:r>
      <w:bookmarkStart w:id="1" w:name="OLE_LINK2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bookmarkEnd w:id="1"/>
    </w:p>
    <w:p>
      <w:pPr>
        <w:tabs>
          <w:tab w:val="left" w:pos="2734"/>
        </w:tabs>
        <w:jc w:val="center"/>
        <w:rPr>
          <w:rFonts w:hint="default"/>
        </w:rPr>
      </w:pPr>
      <w:r>
        <w:drawing>
          <wp:inline distT="0" distB="0" distL="114300" distR="114300">
            <wp:extent cx="4799330" cy="3932555"/>
            <wp:effectExtent l="0" t="0" r="1270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734"/>
        </w:tabs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the addition is complete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,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the words “Library added to your libraries.” will appear in the lower right corner of the Arduino IDE.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tabs>
          <w:tab w:val="left" w:pos="2734"/>
        </w:tabs>
        <w:jc w:val="center"/>
      </w:pPr>
    </w:p>
    <w:p>
      <w:pPr>
        <w:numPr>
          <w:ilvl w:val="0"/>
          <w:numId w:val="0"/>
        </w:numPr>
        <w:tabs>
          <w:tab w:val="left" w:pos="2734"/>
        </w:tabs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055495"/>
            <wp:effectExtent l="0" t="0" r="254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 can see these library files on the 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IDE.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tabs>
          <w:tab w:val="left" w:pos="2734"/>
        </w:tabs>
        <w:jc w:val="center"/>
      </w:pPr>
      <w:r>
        <w:drawing>
          <wp:inline distT="0" distB="0" distL="114300" distR="114300">
            <wp:extent cx="5270500" cy="5507990"/>
            <wp:effectExtent l="0" t="0" r="6350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tabs>
          <w:tab w:val="left" w:pos="2734"/>
        </w:tabs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.After completing the above steps, you can compile and upload this code successfully 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56715" cy="252730"/>
          <wp:effectExtent l="0" t="0" r="635" b="13970"/>
          <wp:docPr id="7" name="图片 7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6715" cy="252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D33A38"/>
    <w:multiLevelType w:val="singleLevel"/>
    <w:tmpl w:val="78D33A3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9F02D6"/>
    <w:rsid w:val="0187060A"/>
    <w:rsid w:val="0205467F"/>
    <w:rsid w:val="04DC69E0"/>
    <w:rsid w:val="05D57D83"/>
    <w:rsid w:val="05E37A49"/>
    <w:rsid w:val="06417EE9"/>
    <w:rsid w:val="0B7137C9"/>
    <w:rsid w:val="0BB22593"/>
    <w:rsid w:val="0D0B5466"/>
    <w:rsid w:val="0D9F02D6"/>
    <w:rsid w:val="0F266ACA"/>
    <w:rsid w:val="10146548"/>
    <w:rsid w:val="14E93E43"/>
    <w:rsid w:val="15066375"/>
    <w:rsid w:val="17013C33"/>
    <w:rsid w:val="18DE46F2"/>
    <w:rsid w:val="1CB839BA"/>
    <w:rsid w:val="1D564FC1"/>
    <w:rsid w:val="23E47081"/>
    <w:rsid w:val="24476244"/>
    <w:rsid w:val="25895CF9"/>
    <w:rsid w:val="28284A35"/>
    <w:rsid w:val="295B79E1"/>
    <w:rsid w:val="29947EDF"/>
    <w:rsid w:val="2E3267CF"/>
    <w:rsid w:val="34D470C2"/>
    <w:rsid w:val="35D470BA"/>
    <w:rsid w:val="36156048"/>
    <w:rsid w:val="39F86A8B"/>
    <w:rsid w:val="407A3DFB"/>
    <w:rsid w:val="422A6B2E"/>
    <w:rsid w:val="475A44A7"/>
    <w:rsid w:val="47F8647D"/>
    <w:rsid w:val="4A8E52BB"/>
    <w:rsid w:val="4C655D3F"/>
    <w:rsid w:val="500A18BC"/>
    <w:rsid w:val="51822C4A"/>
    <w:rsid w:val="52570363"/>
    <w:rsid w:val="55310D69"/>
    <w:rsid w:val="56E1674D"/>
    <w:rsid w:val="58A712D0"/>
    <w:rsid w:val="59A45676"/>
    <w:rsid w:val="5B737B78"/>
    <w:rsid w:val="608956B6"/>
    <w:rsid w:val="62394B0F"/>
    <w:rsid w:val="66885354"/>
    <w:rsid w:val="6D535020"/>
    <w:rsid w:val="6D8A3917"/>
    <w:rsid w:val="73670F7A"/>
    <w:rsid w:val="742E701F"/>
    <w:rsid w:val="758E4764"/>
    <w:rsid w:val="759D6701"/>
    <w:rsid w:val="779B2DE8"/>
    <w:rsid w:val="7A7302DC"/>
    <w:rsid w:val="7AD73BB3"/>
    <w:rsid w:val="7C71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2018-07-13T07:12:00Z</dcterms:created>
  <dc:creator>Administrator</dc:creator>
  <cp:lastModifiedBy>Administrator</cp:lastModifiedBy>
  <dcterms:modified xsi:type="dcterms:W3CDTF">2018-08-14T01:48:13Z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